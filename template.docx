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AC3FB" w14:textId="78994351" w:rsidR="00575E33" w:rsidRPr="00833588" w:rsidRDefault="00D20757" w:rsidP="00E23941">
      <w:pPr>
        <w:ind w:right="804"/>
        <w:outlineLvl w:val="1"/>
        <w:rPr>
          <w:rFonts w:eastAsia="Times New Roman" w:cstheme="minorHAnsi"/>
          <w:b/>
          <w:bCs/>
          <w:color w:val="262626" w:themeColor="text1" w:themeTint="D9"/>
          <w:sz w:val="36"/>
          <w:szCs w:val="36"/>
          <w:lang w:eastAsia="en-GB"/>
        </w:rPr>
      </w:pPr>
      <w:r w:rsidRPr="00833588">
        <w:rPr>
          <w:rFonts w:eastAsia="Times New Roman" w:cstheme="minorHAnsi"/>
          <w:b/>
          <w:bCs/>
          <w:noProof/>
          <w:color w:val="000000" w:themeColor="text1"/>
          <w:sz w:val="36"/>
          <w:szCs w:val="36"/>
          <w:lang w:eastAsia="en-GB"/>
        </w:rPr>
        <w:drawing>
          <wp:anchor distT="0" distB="0" distL="114300" distR="114300" simplePos="0" relativeHeight="251661312" behindDoc="0" locked="0" layoutInCell="1" allowOverlap="1" wp14:anchorId="03D4CC24" wp14:editId="5640B054">
            <wp:simplePos x="0" y="0"/>
            <wp:positionH relativeFrom="column">
              <wp:posOffset>-721217</wp:posOffset>
            </wp:positionH>
            <wp:positionV relativeFrom="paragraph">
              <wp:posOffset>-796290</wp:posOffset>
            </wp:positionV>
            <wp:extent cx="1080000" cy="1080000"/>
            <wp:effectExtent l="0" t="0" r="0" b="0"/>
            <wp:wrapNone/>
            <wp:docPr id="1672132447" name="Picture 8" descr="A logo with blue and orang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32447" name="Picture 8" descr="A logo with blue and orange letter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B4B083" w14:textId="0FA99A83" w:rsidR="00575E33" w:rsidRPr="00833588" w:rsidRDefault="00575E33" w:rsidP="00E23941">
      <w:pPr>
        <w:ind w:right="804"/>
        <w:outlineLvl w:val="1"/>
        <w:rPr>
          <w:rFonts w:eastAsia="Times New Roman" w:cstheme="minorHAnsi"/>
          <w:b/>
          <w:bCs/>
          <w:color w:val="262626" w:themeColor="text1" w:themeTint="D9"/>
          <w:sz w:val="36"/>
          <w:szCs w:val="36"/>
          <w:lang w:eastAsia="en-GB"/>
        </w:rPr>
      </w:pPr>
    </w:p>
    <w:p w14:paraId="36B27B60" w14:textId="77777777" w:rsidR="00575E33" w:rsidRPr="00833588" w:rsidRDefault="00575E33" w:rsidP="00E23941">
      <w:pPr>
        <w:ind w:right="804"/>
        <w:outlineLvl w:val="1"/>
        <w:rPr>
          <w:rFonts w:eastAsia="Times New Roman" w:cstheme="minorHAnsi"/>
          <w:b/>
          <w:bCs/>
          <w:color w:val="262626" w:themeColor="text1" w:themeTint="D9"/>
          <w:sz w:val="36"/>
          <w:szCs w:val="36"/>
          <w:lang w:eastAsia="en-GB"/>
        </w:rPr>
      </w:pPr>
    </w:p>
    <w:p w14:paraId="114A8B3D" w14:textId="338E72D0" w:rsidR="00731809" w:rsidRPr="00F72AD6" w:rsidRDefault="00731809" w:rsidP="00E23941">
      <w:pPr>
        <w:pStyle w:val="Title"/>
        <w:ind w:left="0" w:right="804"/>
        <w:rPr>
          <w:lang w:val="en-GB"/>
        </w:rPr>
      </w:pPr>
      <w:r w:rsidRPr="00F72AD6">
        <w:rPr>
          <w:color w:val="F59911"/>
          <w:lang w:val="en-GB"/>
        </w:rPr>
        <w:t>CV</w:t>
      </w:r>
      <w:r w:rsidRPr="00F72AD6">
        <w:rPr>
          <w:color w:val="F59911"/>
          <w:spacing w:val="-7"/>
          <w:lang w:val="en-GB"/>
        </w:rPr>
        <w:t xml:space="preserve"> </w:t>
      </w:r>
      <w:r w:rsidRPr="00F72AD6">
        <w:rPr>
          <w:color w:val="F59911"/>
          <w:lang w:val="en-GB"/>
        </w:rPr>
        <w:t>Review</w:t>
      </w:r>
      <w:r w:rsidRPr="00F72AD6">
        <w:rPr>
          <w:color w:val="F59911"/>
          <w:spacing w:val="-4"/>
          <w:lang w:val="en-GB"/>
        </w:rPr>
        <w:t xml:space="preserve"> </w:t>
      </w:r>
      <w:r w:rsidR="00E23941" w:rsidRPr="00E23941">
        <w:rPr>
          <w:color w:val="F59911"/>
          <w:lang w:val="en-CH"/>
        </w:rPr>
        <w:t>{{CANDIDATE_NAME}}</w:t>
      </w:r>
    </w:p>
    <w:p w14:paraId="0B0FC8C7" w14:textId="4BB4C8AB" w:rsidR="00E23941" w:rsidRDefault="00E23941" w:rsidP="00E23941">
      <w:pPr>
        <w:pStyle w:val="Heading2"/>
        <w:spacing w:before="480" w:beforeAutospacing="0"/>
        <w:ind w:right="804"/>
        <w:rPr>
          <w:rFonts w:asciiTheme="minorHAnsi" w:eastAsia="Calibri" w:hAnsiTheme="minorHAnsi" w:cstheme="minorHAnsi"/>
          <w:b w:val="0"/>
          <w:bCs w:val="0"/>
          <w:sz w:val="24"/>
          <w:szCs w:val="24"/>
          <w:lang w:val="en-GB" w:eastAsia="en-US"/>
        </w:rPr>
      </w:pPr>
      <w:r w:rsidRPr="00A8307E">
        <w:rPr>
          <w:rFonts w:asciiTheme="minorHAnsi" w:hAnsiTheme="minorHAnsi" w:cstheme="minorHAnsi"/>
          <w:b w:val="0"/>
          <w:bCs w:val="0"/>
          <w:sz w:val="24"/>
          <w:szCs w:val="24"/>
        </w:rPr>
        <w:t>{{REPORT_CONTENT}}</w:t>
      </w:r>
    </w:p>
    <w:p w14:paraId="7183367D" w14:textId="77777777" w:rsidR="004D36C4" w:rsidRPr="00A8307E" w:rsidRDefault="004D36C4" w:rsidP="00E23941">
      <w:pPr>
        <w:pStyle w:val="Heading2"/>
        <w:spacing w:before="480" w:beforeAutospacing="0"/>
        <w:ind w:right="804"/>
        <w:rPr>
          <w:rFonts w:asciiTheme="minorHAnsi" w:eastAsia="Calibri" w:hAnsiTheme="minorHAnsi" w:cstheme="minorHAnsi"/>
          <w:b w:val="0"/>
          <w:bCs w:val="0"/>
          <w:sz w:val="24"/>
          <w:szCs w:val="24"/>
          <w:lang w:val="en-GB" w:eastAsia="en-US"/>
        </w:rPr>
      </w:pPr>
    </w:p>
    <w:p w14:paraId="6FBB73DF" w14:textId="1886A5D5" w:rsidR="00833588" w:rsidRPr="00A8307E" w:rsidRDefault="00833588" w:rsidP="00E23941">
      <w:pPr>
        <w:ind w:right="804"/>
        <w:rPr>
          <w:rFonts w:eastAsia="Times New Roman" w:cstheme="minorHAnsi"/>
          <w:lang w:val="en-GB" w:eastAsia="en-GB"/>
        </w:rPr>
      </w:pPr>
      <w:r w:rsidRPr="00A8307E">
        <w:rPr>
          <w:rFonts w:eastAsia="Times New Roman" w:cstheme="minorHAnsi"/>
          <w:lang w:val="en-GB" w:eastAsia="en-GB"/>
        </w:rPr>
        <w:br w:type="page"/>
      </w:r>
    </w:p>
    <w:p w14:paraId="756D4DCA" w14:textId="2DA7EDD2" w:rsidR="00731809" w:rsidRPr="00731809" w:rsidRDefault="00731809" w:rsidP="00E23941">
      <w:pPr>
        <w:pStyle w:val="Heading1"/>
        <w:tabs>
          <w:tab w:val="left" w:pos="507"/>
        </w:tabs>
        <w:spacing w:before="360" w:after="120"/>
        <w:ind w:right="804"/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Final Recommendation</w:t>
      </w:r>
    </w:p>
    <w:p w14:paraId="7D4E3A63" w14:textId="6F9DA954" w:rsidR="00731809" w:rsidRPr="00F72AD6" w:rsidRDefault="00E23941" w:rsidP="00E23941">
      <w:pPr>
        <w:tabs>
          <w:tab w:val="left" w:pos="823"/>
        </w:tabs>
        <w:ind w:right="804"/>
        <w:rPr>
          <w:spacing w:val="-4"/>
          <w:sz w:val="26"/>
          <w:lang w:val="en-GB"/>
        </w:rPr>
      </w:pPr>
      <w:r w:rsidRPr="00E23941">
        <w:rPr>
          <w:spacing w:val="-4"/>
          <w:sz w:val="26"/>
        </w:rPr>
        <w:t>{{REC_READY}}</w:t>
      </w:r>
      <w:r w:rsidR="00731809" w:rsidRPr="00F72AD6">
        <w:rPr>
          <w:spacing w:val="-4"/>
          <w:sz w:val="26"/>
          <w:lang w:val="en-GB"/>
        </w:rPr>
        <w:t xml:space="preserve"> CV is ready for submission</w:t>
      </w:r>
    </w:p>
    <w:p w14:paraId="3D22D97B" w14:textId="72A16A20" w:rsidR="00731809" w:rsidRPr="00F72AD6" w:rsidRDefault="00E23941" w:rsidP="00E23941">
      <w:pPr>
        <w:tabs>
          <w:tab w:val="left" w:pos="823"/>
        </w:tabs>
        <w:ind w:right="804"/>
        <w:rPr>
          <w:spacing w:val="-4"/>
          <w:sz w:val="26"/>
          <w:lang w:val="en-GB"/>
        </w:rPr>
      </w:pPr>
      <w:r w:rsidRPr="00E23941">
        <w:rPr>
          <w:spacing w:val="-4"/>
          <w:sz w:val="26"/>
        </w:rPr>
        <w:t>{{REC_IMPROVE}}</w:t>
      </w:r>
      <w:r w:rsidR="00731809" w:rsidRPr="00F72AD6">
        <w:rPr>
          <w:spacing w:val="-4"/>
          <w:sz w:val="26"/>
          <w:lang w:val="en-GB"/>
        </w:rPr>
        <w:t xml:space="preserve"> </w:t>
      </w:r>
      <w:r w:rsidR="00731809">
        <w:rPr>
          <w:spacing w:val="-4"/>
          <w:sz w:val="26"/>
          <w:lang w:val="en-GB"/>
        </w:rPr>
        <w:t>I</w:t>
      </w:r>
      <w:r w:rsidR="00731809" w:rsidRPr="00F72AD6">
        <w:rPr>
          <w:spacing w:val="-4"/>
          <w:sz w:val="26"/>
          <w:lang w:val="en-GB"/>
        </w:rPr>
        <w:t>mprovements suggested</w:t>
      </w:r>
    </w:p>
    <w:p w14:paraId="797F943A" w14:textId="5D2D4232" w:rsidR="00D20757" w:rsidRPr="00E23941" w:rsidRDefault="00E23941" w:rsidP="00E23941">
      <w:pPr>
        <w:tabs>
          <w:tab w:val="left" w:pos="823"/>
        </w:tabs>
        <w:ind w:right="804"/>
        <w:rPr>
          <w:spacing w:val="-4"/>
          <w:sz w:val="26"/>
          <w:lang w:val="en-GB"/>
        </w:rPr>
      </w:pPr>
      <w:r w:rsidRPr="00E23941">
        <w:rPr>
          <w:spacing w:val="-4"/>
          <w:sz w:val="26"/>
        </w:rPr>
        <w:t>{{REC_MAJOR}}</w:t>
      </w:r>
      <w:r w:rsidR="00731809" w:rsidRPr="00F72AD6">
        <w:rPr>
          <w:spacing w:val="-4"/>
          <w:sz w:val="26"/>
          <w:lang w:val="en-GB"/>
        </w:rPr>
        <w:t xml:space="preserve"> Major revision suggested</w:t>
      </w:r>
    </w:p>
    <w:p w14:paraId="013EC8E2" w14:textId="0B6F7157" w:rsidR="00D20757" w:rsidRPr="00833588" w:rsidRDefault="00D20757" w:rsidP="00E23941">
      <w:pPr>
        <w:spacing w:before="7920"/>
        <w:ind w:right="805"/>
        <w:jc w:val="center"/>
        <w:rPr>
          <w:rFonts w:cstheme="minorHAnsi"/>
          <w:color w:val="262626" w:themeColor="text1" w:themeTint="D9"/>
          <w:lang w:val="en-US"/>
        </w:rPr>
      </w:pPr>
      <w:r w:rsidRPr="00833588">
        <w:rPr>
          <w:rFonts w:cstheme="minorHAnsi"/>
          <w:color w:val="262626" w:themeColor="text1" w:themeTint="D9"/>
          <w:lang w:val="en-US"/>
        </w:rPr>
        <w:t>I am not here to flatter your ego</w:t>
      </w:r>
    </w:p>
    <w:p w14:paraId="2E9BF36C" w14:textId="4D07DF09" w:rsidR="00760E9C" w:rsidRPr="00833588" w:rsidRDefault="00E23941" w:rsidP="00E23941">
      <w:pPr>
        <w:ind w:right="804"/>
        <w:jc w:val="center"/>
        <w:rPr>
          <w:rFonts w:cstheme="minorHAnsi"/>
          <w:color w:val="262626" w:themeColor="text1" w:themeTint="D9"/>
          <w:lang w:val="en-US"/>
        </w:rPr>
      </w:pPr>
      <w:r w:rsidRPr="00833588">
        <w:rPr>
          <w:rFonts w:eastAsia="Times New Roman" w:cstheme="minorHAnsi"/>
          <w:noProof/>
          <w:color w:val="000000" w:themeColor="text1"/>
          <w:lang w:eastAsia="en-GB"/>
        </w:rPr>
        <w:drawing>
          <wp:anchor distT="0" distB="0" distL="114300" distR="114300" simplePos="0" relativeHeight="251658240" behindDoc="0" locked="0" layoutInCell="1" allowOverlap="1" wp14:anchorId="6B95B740" wp14:editId="33A25EB6">
            <wp:simplePos x="0" y="0"/>
            <wp:positionH relativeFrom="column">
              <wp:posOffset>3868584</wp:posOffset>
            </wp:positionH>
            <wp:positionV relativeFrom="paragraph">
              <wp:posOffset>-692396</wp:posOffset>
            </wp:positionV>
            <wp:extent cx="2507615" cy="2473325"/>
            <wp:effectExtent l="63500" t="63500" r="57785" b="66675"/>
            <wp:wrapNone/>
            <wp:docPr id="765921856" name="Picture 5" descr="A person with a beard and mustach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21856" name="Picture 5" descr="A person with a beard and mustache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125"/>
                    <a:stretch/>
                  </pic:blipFill>
                  <pic:spPr bwMode="auto">
                    <a:xfrm flipH="1">
                      <a:off x="0" y="0"/>
                      <a:ext cx="2507615" cy="2473325"/>
                    </a:xfrm>
                    <a:prstGeom prst="ellipse">
                      <a:avLst/>
                    </a:prstGeom>
                    <a:ln w="57150">
                      <a:solidFill>
                        <a:srgbClr val="F69A1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0757" w:rsidRPr="00833588">
        <w:rPr>
          <w:rFonts w:cstheme="minorHAnsi"/>
          <w:color w:val="262626" w:themeColor="text1" w:themeTint="D9"/>
          <w:lang w:val="en-US"/>
        </w:rPr>
        <w:t>I am here to get you hired</w:t>
      </w:r>
    </w:p>
    <w:p w14:paraId="5D89A31A" w14:textId="77777777" w:rsidR="00D20757" w:rsidRPr="00833588" w:rsidRDefault="00D20757" w:rsidP="00E23941">
      <w:pPr>
        <w:ind w:right="804"/>
        <w:rPr>
          <w:rFonts w:cstheme="minorHAnsi"/>
          <w:color w:val="262626" w:themeColor="text1" w:themeTint="D9"/>
        </w:rPr>
      </w:pPr>
    </w:p>
    <w:p w14:paraId="4A3E0C6C" w14:textId="77777777" w:rsidR="00760E9C" w:rsidRPr="00833588" w:rsidRDefault="00760E9C" w:rsidP="00E23941">
      <w:pPr>
        <w:ind w:right="804"/>
        <w:rPr>
          <w:rFonts w:cstheme="minorHAnsi"/>
          <w:color w:val="262626" w:themeColor="text1" w:themeTint="D9"/>
        </w:rPr>
      </w:pPr>
    </w:p>
    <w:p w14:paraId="507167FD" w14:textId="5764518D" w:rsidR="00760E9C" w:rsidRPr="00833588" w:rsidRDefault="00760E9C" w:rsidP="00E23941">
      <w:pPr>
        <w:ind w:right="804"/>
        <w:rPr>
          <w:rFonts w:cstheme="minorHAnsi"/>
          <w:color w:val="262626" w:themeColor="text1" w:themeTint="D9"/>
        </w:rPr>
      </w:pPr>
      <w:r w:rsidRPr="00833588">
        <w:rPr>
          <w:rFonts w:cstheme="minorHAnsi"/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1576B0EF" wp14:editId="125EDECC">
            <wp:simplePos x="0" y="0"/>
            <wp:positionH relativeFrom="column">
              <wp:posOffset>1473021</wp:posOffset>
            </wp:positionH>
            <wp:positionV relativeFrom="paragraph">
              <wp:posOffset>149225</wp:posOffset>
            </wp:positionV>
            <wp:extent cx="251460" cy="251460"/>
            <wp:effectExtent l="0" t="0" r="2540" b="2540"/>
            <wp:wrapNone/>
            <wp:docPr id="49294355" name="Graphic 7" descr="Open 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4355" name="Graphic 49294355" descr="Open envelope with solid fill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5BF981" w14:textId="52CEDF88" w:rsidR="00760E9C" w:rsidRPr="00833588" w:rsidRDefault="00760E9C" w:rsidP="00E23941">
      <w:pPr>
        <w:ind w:right="804"/>
        <w:rPr>
          <w:rFonts w:cstheme="minorHAnsi"/>
          <w:color w:val="262626" w:themeColor="text1" w:themeTint="D9"/>
          <w:lang w:val="de-CH"/>
        </w:rPr>
      </w:pPr>
      <w:r w:rsidRPr="00833588">
        <w:rPr>
          <w:rFonts w:cstheme="minorHAnsi"/>
          <w:color w:val="262626" w:themeColor="text1" w:themeTint="D9"/>
        </w:rPr>
        <w:tab/>
      </w:r>
      <w:r w:rsidRPr="00833588">
        <w:rPr>
          <w:rFonts w:cstheme="minorHAnsi"/>
          <w:color w:val="262626" w:themeColor="text1" w:themeTint="D9"/>
        </w:rPr>
        <w:tab/>
      </w:r>
      <w:r w:rsidRPr="00833588">
        <w:rPr>
          <w:rFonts w:cstheme="minorHAnsi"/>
          <w:color w:val="262626" w:themeColor="text1" w:themeTint="D9"/>
        </w:rPr>
        <w:tab/>
      </w:r>
      <w:r w:rsidRPr="00833588">
        <w:rPr>
          <w:rFonts w:cstheme="minorHAnsi"/>
          <w:color w:val="262626" w:themeColor="text1" w:themeTint="D9"/>
        </w:rPr>
        <w:tab/>
      </w:r>
      <w:hyperlink r:id="rId12" w:history="1">
        <w:r w:rsidRPr="00833588">
          <w:rPr>
            <w:rStyle w:val="Hyperlink"/>
            <w:rFonts w:cstheme="minorHAnsi"/>
            <w:color w:val="0679EE" w:themeColor="hyperlink" w:themeTint="D9"/>
            <w:lang w:val="de-CH"/>
          </w:rPr>
          <w:t>contact@roger-bachmann.ch</w:t>
        </w:r>
      </w:hyperlink>
    </w:p>
    <w:p w14:paraId="65BA9426" w14:textId="5EC58A53" w:rsidR="00760E9C" w:rsidRPr="00833588" w:rsidRDefault="00760E9C" w:rsidP="00E23941">
      <w:pPr>
        <w:ind w:right="804"/>
        <w:rPr>
          <w:rFonts w:cstheme="minorHAnsi"/>
          <w:color w:val="262626" w:themeColor="text1" w:themeTint="D9"/>
        </w:rPr>
      </w:pPr>
      <w:r w:rsidRPr="00833588">
        <w:rPr>
          <w:rFonts w:cstheme="minorHAnsi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37D5DD09" wp14:editId="0B4151FD">
            <wp:simplePos x="0" y="0"/>
            <wp:positionH relativeFrom="column">
              <wp:posOffset>1466760</wp:posOffset>
            </wp:positionH>
            <wp:positionV relativeFrom="paragraph">
              <wp:posOffset>140970</wp:posOffset>
            </wp:positionV>
            <wp:extent cx="283210" cy="283210"/>
            <wp:effectExtent l="0" t="0" r="0" b="0"/>
            <wp:wrapNone/>
            <wp:docPr id="9576247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24770" name="Picture 95762477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3588">
        <w:rPr>
          <w:rFonts w:cstheme="minorHAnsi"/>
          <w:color w:val="262626" w:themeColor="text1" w:themeTint="D9"/>
        </w:rPr>
        <w:tab/>
      </w:r>
      <w:r w:rsidRPr="00833588">
        <w:rPr>
          <w:rFonts w:cstheme="minorHAnsi"/>
          <w:color w:val="262626" w:themeColor="text1" w:themeTint="D9"/>
        </w:rPr>
        <w:tab/>
      </w:r>
      <w:r w:rsidRPr="00833588">
        <w:rPr>
          <w:rFonts w:cstheme="minorHAnsi"/>
          <w:color w:val="262626" w:themeColor="text1" w:themeTint="D9"/>
        </w:rPr>
        <w:tab/>
      </w:r>
    </w:p>
    <w:p w14:paraId="3F4E5BB2" w14:textId="2EE37C59" w:rsidR="00760E9C" w:rsidRPr="00833588" w:rsidRDefault="00760E9C" w:rsidP="00E23941">
      <w:pPr>
        <w:ind w:right="804"/>
        <w:rPr>
          <w:rFonts w:cstheme="minorHAnsi"/>
          <w:color w:val="262626" w:themeColor="text1" w:themeTint="D9"/>
        </w:rPr>
      </w:pPr>
      <w:r w:rsidRPr="00833588">
        <w:rPr>
          <w:rFonts w:cstheme="minorHAnsi"/>
          <w:color w:val="262626" w:themeColor="text1" w:themeTint="D9"/>
        </w:rPr>
        <w:tab/>
      </w:r>
      <w:r w:rsidRPr="00833588">
        <w:rPr>
          <w:rFonts w:cstheme="minorHAnsi"/>
          <w:color w:val="262626" w:themeColor="text1" w:themeTint="D9"/>
        </w:rPr>
        <w:tab/>
      </w:r>
      <w:r w:rsidRPr="00833588">
        <w:rPr>
          <w:rFonts w:cstheme="minorHAnsi"/>
          <w:color w:val="262626" w:themeColor="text1" w:themeTint="D9"/>
        </w:rPr>
        <w:tab/>
      </w:r>
      <w:r w:rsidRPr="00833588">
        <w:rPr>
          <w:rFonts w:cstheme="minorHAnsi"/>
          <w:color w:val="262626" w:themeColor="text1" w:themeTint="D9"/>
        </w:rPr>
        <w:tab/>
      </w:r>
      <w:hyperlink r:id="rId14" w:history="1">
        <w:r w:rsidRPr="00833588">
          <w:rPr>
            <w:rStyle w:val="Hyperlink"/>
            <w:rFonts w:cstheme="minorHAnsi"/>
            <w:color w:val="0679EE" w:themeColor="hyperlink" w:themeTint="D9"/>
            <w:lang w:val="de-CH"/>
          </w:rPr>
          <w:t>/in</w:t>
        </w:r>
        <w:r w:rsidRPr="00833588">
          <w:rPr>
            <w:rStyle w:val="Hyperlink"/>
            <w:rFonts w:cstheme="minorHAnsi"/>
            <w:color w:val="0679EE" w:themeColor="hyperlink" w:themeTint="D9"/>
          </w:rPr>
          <w:t xml:space="preserve"> /rogerbachmann/</w:t>
        </w:r>
      </w:hyperlink>
    </w:p>
    <w:sectPr w:rsidR="00760E9C" w:rsidRPr="00833588" w:rsidSect="00E23941">
      <w:headerReference w:type="default" r:id="rId15"/>
      <w:footerReference w:type="default" r:id="rId16"/>
      <w:pgSz w:w="11906" w:h="16838"/>
      <w:pgMar w:top="1440" w:right="1440" w:bottom="340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C6089" w14:textId="77777777" w:rsidR="007562FA" w:rsidRDefault="007562FA" w:rsidP="0061405C">
      <w:r>
        <w:separator/>
      </w:r>
    </w:p>
  </w:endnote>
  <w:endnote w:type="continuationSeparator" w:id="0">
    <w:p w14:paraId="078EE953" w14:textId="77777777" w:rsidR="007562FA" w:rsidRDefault="007562FA" w:rsidP="00614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(Body)">
    <w:altName w:val="Calibri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21CE2" w14:textId="77777777" w:rsidR="0061405C" w:rsidRDefault="0061405C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2893153" wp14:editId="24361F76">
          <wp:simplePos x="0" y="0"/>
          <wp:positionH relativeFrom="column">
            <wp:posOffset>-903605</wp:posOffset>
          </wp:positionH>
          <wp:positionV relativeFrom="page">
            <wp:posOffset>8043089</wp:posOffset>
          </wp:positionV>
          <wp:extent cx="3240405" cy="2630170"/>
          <wp:effectExtent l="0" t="0" r="0" b="0"/>
          <wp:wrapNone/>
          <wp:docPr id="1557165461" name="Picture 2" descr="A white circle with orange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1958027" name="Picture 15" descr="A white circle with orange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554" t="1481" r="3757" b="67264"/>
                  <a:stretch/>
                </pic:blipFill>
                <pic:spPr bwMode="auto">
                  <a:xfrm flipH="1" flipV="1">
                    <a:off x="0" y="0"/>
                    <a:ext cx="3240405" cy="2630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12CF5" w14:textId="77777777" w:rsidR="007562FA" w:rsidRDefault="007562FA" w:rsidP="0061405C">
      <w:r>
        <w:separator/>
      </w:r>
    </w:p>
  </w:footnote>
  <w:footnote w:type="continuationSeparator" w:id="0">
    <w:p w14:paraId="4D47F341" w14:textId="77777777" w:rsidR="007562FA" w:rsidRDefault="007562FA" w:rsidP="006140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C3CF7" w14:textId="77777777" w:rsidR="0061405C" w:rsidRDefault="0061405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9E1D623" wp14:editId="37E0B4E9">
          <wp:simplePos x="0" y="0"/>
          <wp:positionH relativeFrom="column">
            <wp:posOffset>3397429</wp:posOffset>
          </wp:positionH>
          <wp:positionV relativeFrom="page">
            <wp:posOffset>10160</wp:posOffset>
          </wp:positionV>
          <wp:extent cx="3240405" cy="2630170"/>
          <wp:effectExtent l="0" t="0" r="0" b="0"/>
          <wp:wrapNone/>
          <wp:docPr id="855261104" name="Picture 1" descr="A white circle with orange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1958027" name="Picture 15" descr="A white circle with orange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554" t="1481" r="3757" b="67264"/>
                  <a:stretch/>
                </pic:blipFill>
                <pic:spPr bwMode="auto">
                  <a:xfrm>
                    <a:off x="0" y="0"/>
                    <a:ext cx="3240405" cy="2630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F22"/>
    <w:multiLevelType w:val="multilevel"/>
    <w:tmpl w:val="5960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4159D"/>
    <w:multiLevelType w:val="multilevel"/>
    <w:tmpl w:val="98FA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C3830"/>
    <w:multiLevelType w:val="multilevel"/>
    <w:tmpl w:val="A522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813C9"/>
    <w:multiLevelType w:val="multilevel"/>
    <w:tmpl w:val="8280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392584"/>
    <w:multiLevelType w:val="multilevel"/>
    <w:tmpl w:val="F652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75678"/>
    <w:multiLevelType w:val="multilevel"/>
    <w:tmpl w:val="05AC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31D20"/>
    <w:multiLevelType w:val="multilevel"/>
    <w:tmpl w:val="F3A22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7648B0"/>
    <w:multiLevelType w:val="hybridMultilevel"/>
    <w:tmpl w:val="79D0B010"/>
    <w:lvl w:ilvl="0" w:tplc="CF325C42">
      <w:start w:val="2011"/>
      <w:numFmt w:val="bullet"/>
      <w:lvlText w:val=""/>
      <w:lvlJc w:val="left"/>
      <w:pPr>
        <w:ind w:left="720" w:hanging="360"/>
      </w:pPr>
      <w:rPr>
        <w:rFonts w:ascii="Wingdings" w:hAnsi="Wingdings" w:cs="Calibri (Body)" w:hint="default"/>
        <w:color w:val="262626" w:themeColor="text1" w:themeTint="D9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2946D6"/>
    <w:multiLevelType w:val="multilevel"/>
    <w:tmpl w:val="6F2A3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4D1410"/>
    <w:multiLevelType w:val="multilevel"/>
    <w:tmpl w:val="D7B2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B63A9"/>
    <w:multiLevelType w:val="multilevel"/>
    <w:tmpl w:val="07B4C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780724"/>
    <w:multiLevelType w:val="multilevel"/>
    <w:tmpl w:val="5666F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0B080D"/>
    <w:multiLevelType w:val="multilevel"/>
    <w:tmpl w:val="138A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2A3092"/>
    <w:multiLevelType w:val="multilevel"/>
    <w:tmpl w:val="0E24F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9673CA"/>
    <w:multiLevelType w:val="multilevel"/>
    <w:tmpl w:val="C64CC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8485492">
    <w:abstractNumId w:val="4"/>
  </w:num>
  <w:num w:numId="2" w16cid:durableId="149685477">
    <w:abstractNumId w:val="2"/>
  </w:num>
  <w:num w:numId="3" w16cid:durableId="18747441">
    <w:abstractNumId w:val="12"/>
  </w:num>
  <w:num w:numId="4" w16cid:durableId="1282806513">
    <w:abstractNumId w:val="0"/>
  </w:num>
  <w:num w:numId="5" w16cid:durableId="1235582193">
    <w:abstractNumId w:val="9"/>
  </w:num>
  <w:num w:numId="6" w16cid:durableId="1222407413">
    <w:abstractNumId w:val="11"/>
  </w:num>
  <w:num w:numId="7" w16cid:durableId="633564379">
    <w:abstractNumId w:val="10"/>
  </w:num>
  <w:num w:numId="8" w16cid:durableId="1394963820">
    <w:abstractNumId w:val="5"/>
  </w:num>
  <w:num w:numId="9" w16cid:durableId="1957366373">
    <w:abstractNumId w:val="13"/>
  </w:num>
  <w:num w:numId="10" w16cid:durableId="1991980606">
    <w:abstractNumId w:val="3"/>
  </w:num>
  <w:num w:numId="11" w16cid:durableId="796336965">
    <w:abstractNumId w:val="8"/>
  </w:num>
  <w:num w:numId="12" w16cid:durableId="1262690028">
    <w:abstractNumId w:val="6"/>
  </w:num>
  <w:num w:numId="13" w16cid:durableId="2107843223">
    <w:abstractNumId w:val="1"/>
  </w:num>
  <w:num w:numId="14" w16cid:durableId="1165245234">
    <w:abstractNumId w:val="14"/>
  </w:num>
  <w:num w:numId="15" w16cid:durableId="21314300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E33"/>
    <w:rsid w:val="00107C73"/>
    <w:rsid w:val="00120E80"/>
    <w:rsid w:val="002711F8"/>
    <w:rsid w:val="00337145"/>
    <w:rsid w:val="003F3BEB"/>
    <w:rsid w:val="004624F1"/>
    <w:rsid w:val="004D36C4"/>
    <w:rsid w:val="00575E33"/>
    <w:rsid w:val="00597A7E"/>
    <w:rsid w:val="0061405C"/>
    <w:rsid w:val="006313F8"/>
    <w:rsid w:val="006E35EB"/>
    <w:rsid w:val="00731809"/>
    <w:rsid w:val="007562FA"/>
    <w:rsid w:val="00760E9C"/>
    <w:rsid w:val="00783A7F"/>
    <w:rsid w:val="007A089C"/>
    <w:rsid w:val="00833588"/>
    <w:rsid w:val="00953936"/>
    <w:rsid w:val="00A8307E"/>
    <w:rsid w:val="00BC5196"/>
    <w:rsid w:val="00BE5E55"/>
    <w:rsid w:val="00D20757"/>
    <w:rsid w:val="00E23941"/>
    <w:rsid w:val="00EB6042"/>
    <w:rsid w:val="00ED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CDDF2"/>
  <w15:chartTrackingRefBased/>
  <w15:docId w15:val="{530DC886-CF17-A240-AF8D-6AF200774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8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75E3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575E3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40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405C"/>
  </w:style>
  <w:style w:type="paragraph" w:styleId="Footer">
    <w:name w:val="footer"/>
    <w:basedOn w:val="Normal"/>
    <w:link w:val="FooterChar"/>
    <w:uiPriority w:val="99"/>
    <w:unhideWhenUsed/>
    <w:rsid w:val="006140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405C"/>
  </w:style>
  <w:style w:type="character" w:customStyle="1" w:styleId="Heading2Char">
    <w:name w:val="Heading 2 Char"/>
    <w:basedOn w:val="DefaultParagraphFont"/>
    <w:link w:val="Heading2"/>
    <w:uiPriority w:val="9"/>
    <w:rsid w:val="00575E3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75E3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ng-star-inserted">
    <w:name w:val="ng-star-inserted"/>
    <w:basedOn w:val="DefaultParagraphFont"/>
    <w:rsid w:val="00575E33"/>
  </w:style>
  <w:style w:type="paragraph" w:customStyle="1" w:styleId="ng-star-inserted1">
    <w:name w:val="ng-star-inserted1"/>
    <w:basedOn w:val="Normal"/>
    <w:rsid w:val="00575E3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inline-code">
    <w:name w:val="inline-code"/>
    <w:basedOn w:val="DefaultParagraphFont"/>
    <w:rsid w:val="00575E33"/>
  </w:style>
  <w:style w:type="character" w:styleId="Hyperlink">
    <w:name w:val="Hyperlink"/>
    <w:basedOn w:val="DefaultParagraphFont"/>
    <w:uiPriority w:val="99"/>
    <w:unhideWhenUsed/>
    <w:rsid w:val="002711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11F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F3BEB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F3BEB"/>
    <w:rPr>
      <w:b/>
      <w:bCs/>
    </w:rPr>
  </w:style>
  <w:style w:type="character" w:styleId="Emphasis">
    <w:name w:val="Emphasis"/>
    <w:basedOn w:val="DefaultParagraphFont"/>
    <w:uiPriority w:val="20"/>
    <w:qFormat/>
    <w:rsid w:val="003F3BEB"/>
    <w:rPr>
      <w:i/>
      <w:iCs/>
    </w:rPr>
  </w:style>
  <w:style w:type="paragraph" w:styleId="ListParagraph">
    <w:name w:val="List Paragraph"/>
    <w:basedOn w:val="Normal"/>
    <w:uiPriority w:val="34"/>
    <w:qFormat/>
    <w:rsid w:val="0083358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1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731809"/>
    <w:pPr>
      <w:widowControl w:val="0"/>
      <w:autoSpaceDE w:val="0"/>
      <w:autoSpaceDN w:val="0"/>
      <w:ind w:left="823"/>
    </w:pPr>
    <w:rPr>
      <w:rFonts w:ascii="Calibri" w:eastAsia="Calibri" w:hAnsi="Calibri" w:cs="Calibri"/>
      <w:sz w:val="26"/>
      <w:szCs w:val="2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31809"/>
    <w:rPr>
      <w:rFonts w:ascii="Calibri" w:eastAsia="Calibri" w:hAnsi="Calibri" w:cs="Calibri"/>
      <w:sz w:val="26"/>
      <w:szCs w:val="26"/>
      <w:lang w:val="en-US"/>
    </w:rPr>
  </w:style>
  <w:style w:type="paragraph" w:styleId="Title">
    <w:name w:val="Title"/>
    <w:basedOn w:val="Normal"/>
    <w:link w:val="TitleChar"/>
    <w:uiPriority w:val="10"/>
    <w:qFormat/>
    <w:rsid w:val="00731809"/>
    <w:pPr>
      <w:widowControl w:val="0"/>
      <w:autoSpaceDE w:val="0"/>
      <w:autoSpaceDN w:val="0"/>
      <w:spacing w:line="595" w:lineRule="exact"/>
      <w:ind w:left="129"/>
    </w:pPr>
    <w:rPr>
      <w:rFonts w:ascii="Calibri" w:eastAsia="Calibri" w:hAnsi="Calibri" w:cs="Calibri"/>
      <w:b/>
      <w:bCs/>
      <w:sz w:val="50"/>
      <w:szCs w:val="50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731809"/>
    <w:rPr>
      <w:rFonts w:ascii="Calibri" w:eastAsia="Calibri" w:hAnsi="Calibri" w:cs="Calibri"/>
      <w:b/>
      <w:bCs/>
      <w:sz w:val="50"/>
      <w:szCs w:val="5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7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6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0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02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98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contact@roger-bachmann.ch?subject=CV%20Enhancer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linkedin.com/in/rogerbachmann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rogerbachmann/Library/Group%20Containers/UBF8T346G9.Office/User%20Content.localized/Templates.localized/Roger-Bachmann.ch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6B691C-0C54-DE4E-B982-59FADF93B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Roger-Bachmann.ch.dotx</Template>
  <TotalTime>0</TotalTime>
  <Pages>2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Bachmann</dc:creator>
  <cp:keywords/>
  <dc:description/>
  <cp:lastModifiedBy>Roger Bachmann</cp:lastModifiedBy>
  <cp:revision>3</cp:revision>
  <cp:lastPrinted>2026-01-23T07:02:00Z</cp:lastPrinted>
  <dcterms:created xsi:type="dcterms:W3CDTF">2026-02-05T09:00:00Z</dcterms:created>
  <dcterms:modified xsi:type="dcterms:W3CDTF">2026-02-05T09:03:00Z</dcterms:modified>
</cp:coreProperties>
</file>